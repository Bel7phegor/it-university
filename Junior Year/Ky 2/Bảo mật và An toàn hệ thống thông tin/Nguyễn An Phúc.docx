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5081F1" w14:textId="77777777" w:rsidR="004D36D7" w:rsidRPr="00FD4A68" w:rsidRDefault="00477F9E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F32A2A8C81504C21989DA28A7E24B31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2E36C5">
            <w:t xml:space="preserve">Lab - Attacking a </w:t>
          </w:r>
          <w:proofErr w:type="spellStart"/>
          <w:r w:rsidR="002E36C5">
            <w:t>mySQL</w:t>
          </w:r>
          <w:proofErr w:type="spellEnd"/>
          <w:r w:rsidR="002E36C5">
            <w:t xml:space="preserve"> Database</w:t>
          </w:r>
        </w:sdtContent>
      </w:sdt>
      <w:r w:rsidR="004D36D7" w:rsidRPr="00FD4A68">
        <w:t xml:space="preserve"> </w:t>
      </w:r>
      <w:r w:rsidR="00D84BDA" w:rsidRPr="00FD4A68">
        <w:rPr>
          <w:rStyle w:val="LabTitleInstVersred"/>
        </w:rPr>
        <w:t>(Instructor Version)</w:t>
      </w:r>
    </w:p>
    <w:p w14:paraId="2495E5ED" w14:textId="77777777" w:rsidR="00D778DF" w:rsidRPr="009A1CF4" w:rsidRDefault="00D778DF" w:rsidP="00D778DF">
      <w:pPr>
        <w:pStyle w:val="InstNoteRed"/>
      </w:pPr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 xml:space="preserve">font color </w:t>
      </w:r>
      <w:r w:rsidR="006F1616">
        <w:t>or g</w:t>
      </w:r>
      <w:r w:rsidRPr="009A1CF4">
        <w:t>ray highlights indicate text that appears in the instructor copy only.</w:t>
      </w:r>
    </w:p>
    <w:p w14:paraId="1F58F107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32235869" w14:textId="43B3AE3A" w:rsidR="00D778DF" w:rsidRDefault="005F68E9" w:rsidP="005F68E9">
      <w:pPr>
        <w:pStyle w:val="BodyTextL25"/>
      </w:pPr>
      <w:r>
        <w:t>In this lab, you will view a PCAP file from a previous attack against a SQL database.</w:t>
      </w:r>
    </w:p>
    <w:p w14:paraId="5F2FD151" w14:textId="77D49AA2" w:rsidR="00A7076F" w:rsidRDefault="0050009C" w:rsidP="00A7076F">
      <w:pPr>
        <w:pStyle w:val="BodyTextL25Bold"/>
      </w:pPr>
      <w:r>
        <w:t>Part</w:t>
      </w:r>
      <w:r w:rsidR="00A7076F">
        <w:t xml:space="preserve"> 1: Open Wireshark and load the PCAP file.</w:t>
      </w:r>
    </w:p>
    <w:p w14:paraId="44A2E3DF" w14:textId="71BCE017" w:rsidR="00A7076F" w:rsidRDefault="0050009C" w:rsidP="00A7076F">
      <w:pPr>
        <w:pStyle w:val="BodyTextL25Bold"/>
      </w:pPr>
      <w:r>
        <w:t>Part</w:t>
      </w:r>
      <w:r w:rsidR="00A7076F">
        <w:t xml:space="preserve"> 2: View the SQL Injection Attack.</w:t>
      </w:r>
    </w:p>
    <w:p w14:paraId="580931BC" w14:textId="3C2A125C" w:rsidR="00A7076F" w:rsidRDefault="0050009C" w:rsidP="00A7076F">
      <w:pPr>
        <w:pStyle w:val="BodyTextL25Bold"/>
      </w:pPr>
      <w:r>
        <w:t>Part</w:t>
      </w:r>
      <w:r w:rsidR="00A7076F">
        <w:t xml:space="preserve"> 3: The SQL Injection Attack continues…</w:t>
      </w:r>
    </w:p>
    <w:p w14:paraId="2FF4D005" w14:textId="214B4065" w:rsidR="00A7076F" w:rsidRDefault="0050009C" w:rsidP="00A7076F">
      <w:pPr>
        <w:pStyle w:val="BodyTextL25Bold"/>
      </w:pPr>
      <w:r>
        <w:t>Part</w:t>
      </w:r>
      <w:r w:rsidR="00A7076F">
        <w:t xml:space="preserve"> 4: The SQL Injection Attack provides system information.</w:t>
      </w:r>
    </w:p>
    <w:p w14:paraId="142D5890" w14:textId="0AD2E412" w:rsidR="00A7076F" w:rsidRDefault="0050009C" w:rsidP="00A7076F">
      <w:pPr>
        <w:pStyle w:val="BodyTextL25Bold"/>
      </w:pPr>
      <w:r>
        <w:t>Part</w:t>
      </w:r>
      <w:r w:rsidR="00A7076F">
        <w:t xml:space="preserve"> 5: The SQL Injection Attack and Table Information</w:t>
      </w:r>
    </w:p>
    <w:p w14:paraId="61BE2FB2" w14:textId="05091045" w:rsidR="00A7076F" w:rsidRPr="004C0909" w:rsidRDefault="0050009C" w:rsidP="00A7076F">
      <w:pPr>
        <w:pStyle w:val="BodyTextL25Bold"/>
      </w:pPr>
      <w:r>
        <w:t>Part</w:t>
      </w:r>
      <w:r w:rsidR="00A7076F">
        <w:t xml:space="preserve"> 6: The SQL Injection Attack Concludes.</w:t>
      </w:r>
    </w:p>
    <w:p w14:paraId="110376D5" w14:textId="77777777" w:rsidR="00D778DF" w:rsidRDefault="00D778DF" w:rsidP="00D452F4">
      <w:pPr>
        <w:pStyle w:val="Heading1"/>
      </w:pPr>
      <w:r w:rsidRPr="00E70096">
        <w:t>Background / Scenario</w:t>
      </w:r>
    </w:p>
    <w:p w14:paraId="4CF2962E" w14:textId="77777777" w:rsidR="005F68E9" w:rsidRDefault="005F68E9" w:rsidP="005F68E9">
      <w:pPr>
        <w:pStyle w:val="BodyTextL25"/>
      </w:pPr>
      <w:r>
        <w:t>SQL injection attacks allow malicious hackers to type SQL statements in a web site and receive a response from the database. This allows attackers to tamper with current data in the database, spoof identities, and miscellaneous mischief.</w:t>
      </w:r>
    </w:p>
    <w:p w14:paraId="11784385" w14:textId="77777777" w:rsidR="005F68E9" w:rsidRDefault="005F68E9" w:rsidP="005F68E9">
      <w:pPr>
        <w:pStyle w:val="BodyTextL25"/>
      </w:pPr>
      <w:r>
        <w:t xml:space="preserve">A PCAP file has been created for you to view a previous attack against a SQL database. In this </w:t>
      </w:r>
      <w:r w:rsidRPr="000005C2">
        <w:rPr>
          <w:noProof/>
        </w:rPr>
        <w:t>lab</w:t>
      </w:r>
      <w:r>
        <w:rPr>
          <w:noProof/>
        </w:rPr>
        <w:t>, you will view the SQL database attacks and answer the questions.</w:t>
      </w:r>
    </w:p>
    <w:p w14:paraId="4DC312DE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50635296" w14:textId="5DE3592E" w:rsidR="00F7218F" w:rsidRDefault="00F7218F" w:rsidP="00F7218F">
      <w:pPr>
        <w:pStyle w:val="Bulletlevel1"/>
        <w:spacing w:before="60" w:after="60" w:line="276" w:lineRule="auto"/>
        <w:rPr>
          <w:noProof/>
        </w:rPr>
      </w:pPr>
      <w:r>
        <w:rPr>
          <w:noProof/>
        </w:rPr>
        <w:t xml:space="preserve">CyberOps Workstation </w:t>
      </w:r>
      <w:r w:rsidR="006109A4">
        <w:rPr>
          <w:noProof/>
        </w:rPr>
        <w:t>v</w:t>
      </w:r>
      <w:r>
        <w:rPr>
          <w:noProof/>
        </w:rPr>
        <w:t xml:space="preserve">irtual </w:t>
      </w:r>
      <w:r w:rsidR="006109A4">
        <w:rPr>
          <w:noProof/>
        </w:rPr>
        <w:t>m</w:t>
      </w:r>
      <w:r>
        <w:rPr>
          <w:noProof/>
        </w:rPr>
        <w:t>achine</w:t>
      </w:r>
    </w:p>
    <w:p w14:paraId="03AE79D3" w14:textId="77777777" w:rsidR="00125806" w:rsidRDefault="00125806" w:rsidP="00D452F4">
      <w:pPr>
        <w:pStyle w:val="Heading1"/>
      </w:pPr>
      <w:r>
        <w:t>Instructions</w:t>
      </w:r>
    </w:p>
    <w:p w14:paraId="7BBFF357" w14:textId="77777777" w:rsidR="00F7218F" w:rsidRDefault="00F7218F" w:rsidP="00F7218F">
      <w:pPr>
        <w:pStyle w:val="BodyTextL25"/>
      </w:pPr>
      <w:r>
        <w:t>You will use Wireshark, a common network packet analyzer, to analyze network traffic. After starting Wireshark, you will open a previously saved network capture and view a step by step SQL injection attack against a SQL database.</w:t>
      </w:r>
    </w:p>
    <w:p w14:paraId="0DE74A71" w14:textId="77777777" w:rsidR="00F7218F" w:rsidRPr="004D3088" w:rsidRDefault="00F7218F" w:rsidP="007E583B">
      <w:pPr>
        <w:pStyle w:val="Heading2"/>
      </w:pPr>
      <w:r>
        <w:t>Open Wireshark and load the PCAP file.</w:t>
      </w:r>
    </w:p>
    <w:p w14:paraId="7D1F9203" w14:textId="77777777" w:rsidR="00F7218F" w:rsidRDefault="00F7218F" w:rsidP="00F7218F">
      <w:pPr>
        <w:pStyle w:val="BodyTextL25"/>
      </w:pPr>
      <w:r>
        <w:t>The Wireshark application can be opened using a variety of methods on a Linux workstation.</w:t>
      </w:r>
    </w:p>
    <w:p w14:paraId="11BDD174" w14:textId="394D3EA0" w:rsidR="00F7218F" w:rsidRDefault="00F7218F" w:rsidP="000D10E9">
      <w:pPr>
        <w:pStyle w:val="SubStepAlpha"/>
      </w:pPr>
      <w:r>
        <w:t xml:space="preserve">Browse through the </w:t>
      </w:r>
      <w:r w:rsidRPr="000D10E9">
        <w:rPr>
          <w:b/>
        </w:rPr>
        <w:t xml:space="preserve">/home/analyst/ </w:t>
      </w:r>
      <w:r>
        <w:t xml:space="preserve">directory and search for </w:t>
      </w:r>
      <w:proofErr w:type="spellStart"/>
      <w:r w:rsidRPr="000D10E9">
        <w:rPr>
          <w:b/>
        </w:rPr>
        <w:t>lab.support.files</w:t>
      </w:r>
      <w:proofErr w:type="spellEnd"/>
      <w:r>
        <w:t xml:space="preserve">. In the </w:t>
      </w:r>
      <w:proofErr w:type="spellStart"/>
      <w:r w:rsidRPr="000D10E9">
        <w:rPr>
          <w:b/>
        </w:rPr>
        <w:t>lab.support.files</w:t>
      </w:r>
      <w:proofErr w:type="spellEnd"/>
      <w:r w:rsidRPr="000D10E9">
        <w:rPr>
          <w:b/>
        </w:rPr>
        <w:t xml:space="preserve"> </w:t>
      </w:r>
      <w:r>
        <w:t xml:space="preserve">directory and open the </w:t>
      </w:r>
      <w:proofErr w:type="spellStart"/>
      <w:r w:rsidRPr="000D10E9">
        <w:rPr>
          <w:b/>
        </w:rPr>
        <w:t>SQL_Lab.pcap</w:t>
      </w:r>
      <w:proofErr w:type="spellEnd"/>
      <w:r>
        <w:t xml:space="preserve"> </w:t>
      </w:r>
      <w:proofErr w:type="gramStart"/>
      <w:r>
        <w:t>file</w:t>
      </w:r>
      <w:proofErr w:type="gramEnd"/>
      <w:r>
        <w:t>.</w:t>
      </w:r>
    </w:p>
    <w:p w14:paraId="5158BF72" w14:textId="4EF595BB" w:rsidR="007B1C88" w:rsidRDefault="007B1C88" w:rsidP="007B1C88">
      <w:pPr>
        <w:pStyle w:val="SubStepAlpha"/>
        <w:numPr>
          <w:ilvl w:val="0"/>
          <w:numId w:val="0"/>
        </w:numPr>
        <w:ind w:left="720"/>
      </w:pPr>
      <w:r w:rsidRPr="007B1C88">
        <w:lastRenderedPageBreak/>
        <w:drawing>
          <wp:inline distT="0" distB="0" distL="0" distR="0" wp14:anchorId="3E7DFE13" wp14:editId="3862E852">
            <wp:extent cx="4177883" cy="2979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0582" cy="29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5203" w14:textId="5270CD68" w:rsidR="00F7218F" w:rsidRDefault="00F7218F" w:rsidP="0041216D">
      <w:pPr>
        <w:pStyle w:val="Visual"/>
        <w:spacing w:after="120"/>
      </w:pPr>
    </w:p>
    <w:p w14:paraId="60FEE31D" w14:textId="77777777" w:rsidR="00F7218F" w:rsidRDefault="00F7218F" w:rsidP="007E583B">
      <w:pPr>
        <w:pStyle w:val="Heading3"/>
      </w:pPr>
      <w:r>
        <w:t>Question:</w:t>
      </w:r>
    </w:p>
    <w:p w14:paraId="0B592BEA" w14:textId="085C88F5" w:rsidR="00F7218F" w:rsidRDefault="00F7218F" w:rsidP="00F7218F">
      <w:pPr>
        <w:pStyle w:val="SubStepAlpha"/>
        <w:numPr>
          <w:ilvl w:val="0"/>
          <w:numId w:val="0"/>
        </w:numPr>
        <w:spacing w:before="0"/>
        <w:ind w:left="720"/>
      </w:pPr>
      <w:r>
        <w:t>What are the two IP addresses involved in this SQL injection attack based on the information displayed?</w:t>
      </w:r>
    </w:p>
    <w:p w14:paraId="76F655FE" w14:textId="22811D75" w:rsidR="00F7218F" w:rsidRDefault="00F7218F" w:rsidP="00F7218F">
      <w:pPr>
        <w:pStyle w:val="AnswerLineL50"/>
      </w:pPr>
      <w:r>
        <w:t>Type your answers here.</w:t>
      </w:r>
    </w:p>
    <w:p w14:paraId="634DF4FF" w14:textId="77777777" w:rsidR="00F7218F" w:rsidRDefault="00F7218F" w:rsidP="00F7218F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>
        <w:rPr>
          <w:rStyle w:val="AnswerGray"/>
        </w:rPr>
        <w:t>10.0.2.4 and 10.0.2.15</w:t>
      </w:r>
    </w:p>
    <w:p w14:paraId="40BCC110" w14:textId="77777777" w:rsidR="00F7218F" w:rsidRDefault="00F7218F" w:rsidP="007E583B">
      <w:pPr>
        <w:pStyle w:val="Heading2"/>
      </w:pPr>
      <w:r>
        <w:t>View the SQL Injection Attack.</w:t>
      </w:r>
    </w:p>
    <w:p w14:paraId="24476844" w14:textId="77777777" w:rsidR="00F7218F" w:rsidRPr="002572E0" w:rsidRDefault="00F7218F" w:rsidP="00F7218F">
      <w:pPr>
        <w:pStyle w:val="BodyTextL25"/>
      </w:pPr>
      <w:r>
        <w:t>In this step, you will be viewing the beginning of an attack.</w:t>
      </w:r>
    </w:p>
    <w:p w14:paraId="6277D04B" w14:textId="364B70E3" w:rsidR="00F7218F" w:rsidRDefault="00F7218F" w:rsidP="00F7218F">
      <w:pPr>
        <w:pStyle w:val="SubStepAlpha"/>
        <w:keepNext/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 xml:space="preserve">Wireshark capture, </w:t>
      </w:r>
      <w:r>
        <w:t xml:space="preserve">right-click line </w:t>
      </w:r>
      <w:r w:rsidRPr="00171D37">
        <w:t xml:space="preserve">13 </w:t>
      </w:r>
      <w:r>
        <w:t xml:space="preserve">and select </w:t>
      </w:r>
      <w:r w:rsidRPr="00CF4F4B">
        <w:rPr>
          <w:b/>
        </w:rPr>
        <w:t>Follow</w:t>
      </w:r>
      <w:r w:rsidR="000D10E9" w:rsidRPr="000D10E9">
        <w:rPr>
          <w:bCs/>
        </w:rPr>
        <w:t xml:space="preserve"> &gt; </w:t>
      </w:r>
      <w:r w:rsidRPr="00CF4F4B">
        <w:rPr>
          <w:b/>
        </w:rPr>
        <w:t>HTTP Stream</w:t>
      </w:r>
      <w:r>
        <w:t xml:space="preserve">. </w:t>
      </w:r>
      <w:r w:rsidRPr="00CF4F4B">
        <w:t>Line 13 was chosen because it is a GET HTTP request. This will be very helpful in following the data stream as the application layers sees it and leads up</w:t>
      </w:r>
      <w:r>
        <w:t xml:space="preserve"> </w:t>
      </w:r>
      <w:r w:rsidRPr="00CF4F4B">
        <w:t>to the query testing for the SQL injection.</w:t>
      </w:r>
    </w:p>
    <w:p w14:paraId="6D100728" w14:textId="03521251" w:rsidR="008022FB" w:rsidRPr="00E72453" w:rsidRDefault="008022FB" w:rsidP="00F7218F">
      <w:pPr>
        <w:pStyle w:val="Visual"/>
      </w:pPr>
      <w:r>
        <w:rPr>
          <w:noProof/>
        </w:rPr>
        <w:drawing>
          <wp:inline distT="0" distB="0" distL="0" distR="0" wp14:anchorId="0F1B0F86" wp14:editId="6CFFBF76">
            <wp:extent cx="5029200" cy="2785620"/>
            <wp:effectExtent l="0" t="0" r="0" b="0"/>
            <wp:docPr id="8" name="Picture 8" descr="Screen shot showing the options after right clicking on line 13. Follow &gt; HTTP Stream i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E124A" w14:textId="77777777" w:rsidR="00F7218F" w:rsidRDefault="00F7218F" w:rsidP="008022FB">
      <w:pPr>
        <w:pStyle w:val="BodyTextL50"/>
        <w:rPr>
          <w:noProof/>
        </w:rPr>
      </w:pPr>
      <w:r>
        <w:rPr>
          <w:noProof/>
        </w:rPr>
        <w:lastRenderedPageBreak/>
        <w:t>The source traffic is shown in red. The source has sent a GET request to host 10.0.2.15. In blue, the destination device is responding back to the source.</w:t>
      </w:r>
    </w:p>
    <w:p w14:paraId="6E6BDC3C" w14:textId="1158C678" w:rsidR="00F7218F" w:rsidRDefault="008022FB" w:rsidP="000A3F48">
      <w:pPr>
        <w:pStyle w:val="SubStepAlpha"/>
        <w:keepNext/>
      </w:pPr>
      <w:r>
        <w:t xml:space="preserve">In the </w:t>
      </w:r>
      <w:r w:rsidR="00F7218F" w:rsidRPr="008022FB">
        <w:rPr>
          <w:b/>
        </w:rPr>
        <w:t>Find</w:t>
      </w:r>
      <w:r w:rsidRPr="008022FB">
        <w:rPr>
          <w:bCs/>
        </w:rPr>
        <w:t xml:space="preserve"> field, </w:t>
      </w:r>
      <w:r w:rsidR="00F7218F">
        <w:t xml:space="preserve">enter </w:t>
      </w:r>
      <w:r w:rsidR="00F7218F" w:rsidRPr="008022FB">
        <w:rPr>
          <w:b/>
          <w:bCs/>
        </w:rPr>
        <w:t>1=1</w:t>
      </w:r>
      <w:r w:rsidR="00F7218F">
        <w:t xml:space="preserve">. </w:t>
      </w:r>
      <w:r>
        <w:t xml:space="preserve">Click </w:t>
      </w:r>
      <w:r>
        <w:rPr>
          <w:b/>
          <w:bCs/>
        </w:rPr>
        <w:t>Find Next</w:t>
      </w:r>
      <w:r>
        <w:t>.</w:t>
      </w:r>
    </w:p>
    <w:p w14:paraId="6C159F1A" w14:textId="146F0840" w:rsidR="008022FB" w:rsidRDefault="008022FB" w:rsidP="00F7218F">
      <w:pPr>
        <w:pStyle w:val="Visual"/>
      </w:pPr>
      <w:r w:rsidRPr="008022FB">
        <w:rPr>
          <w:noProof/>
        </w:rPr>
        <w:drawing>
          <wp:inline distT="0" distB="0" distL="0" distR="0" wp14:anchorId="029C4AA2" wp14:editId="7309E191">
            <wp:extent cx="4572000" cy="3964728"/>
            <wp:effectExtent l="0" t="0" r="0" b="0"/>
            <wp:docPr id="1" name="Picture 1" descr="Screen shot showing how to use Find to search for the string 1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D6F8" w14:textId="77777777" w:rsidR="00F7218F" w:rsidRDefault="00F7218F" w:rsidP="00F7218F">
      <w:pPr>
        <w:pStyle w:val="SubStepAlpha"/>
        <w:keepNext/>
      </w:pPr>
      <w:r>
        <w:lastRenderedPageBreak/>
        <w:t xml:space="preserve">The attacker has entered a query (1=1) into a </w:t>
      </w:r>
      <w:proofErr w:type="spellStart"/>
      <w:r>
        <w:t>UserID</w:t>
      </w:r>
      <w:proofErr w:type="spellEnd"/>
      <w:r>
        <w:t xml:space="preserve"> search box on the target 10.0.2.15 to see if the application is vulnerable to SQL injection. Instead of the application responding with a login failure message, it responded with a record from a database. The attacker has verified they can input an SQL command and the database will respond. The search string 1=1 creates an SQL statement that will be always true. In the example, it does not matter what is entered into the field, it will always be true.</w:t>
      </w:r>
    </w:p>
    <w:p w14:paraId="0D14E9D0" w14:textId="6C5729A5" w:rsidR="00894AFA" w:rsidRDefault="007B1C88" w:rsidP="009A64F7">
      <w:pPr>
        <w:pStyle w:val="Visual"/>
        <w:spacing w:after="120"/>
      </w:pPr>
      <w:r w:rsidRPr="007B1C88">
        <w:drawing>
          <wp:inline distT="0" distB="0" distL="0" distR="0" wp14:anchorId="66E59EEB" wp14:editId="601098CC">
            <wp:extent cx="5058983" cy="364236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983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1684" w14:textId="77777777" w:rsidR="00F7218F" w:rsidRPr="00F7218F" w:rsidRDefault="00F7218F" w:rsidP="00F7218F">
      <w:pPr>
        <w:pStyle w:val="SubStepAlpha"/>
      </w:pPr>
      <w:r w:rsidRPr="00F7218F">
        <w:t>Close the Follow HTTP Stream window.</w:t>
      </w:r>
    </w:p>
    <w:p w14:paraId="1A2CA3FE" w14:textId="1473B88C" w:rsidR="00F7218F" w:rsidRDefault="00F7218F" w:rsidP="00F7218F">
      <w:pPr>
        <w:pStyle w:val="SubStepAlpha"/>
        <w:keepNext/>
      </w:pPr>
      <w:r>
        <w:t xml:space="preserve">Click </w:t>
      </w:r>
      <w:r w:rsidRPr="00171D37">
        <w:rPr>
          <w:b/>
        </w:rPr>
        <w:t>Clear</w:t>
      </w:r>
      <w:r w:rsidRPr="00673D34">
        <w:rPr>
          <w:b/>
          <w:bCs/>
        </w:rPr>
        <w:t xml:space="preserve"> </w:t>
      </w:r>
      <w:r w:rsidR="00673D34" w:rsidRPr="00673D34">
        <w:rPr>
          <w:b/>
          <w:bCs/>
        </w:rPr>
        <w:t>display filter</w:t>
      </w:r>
      <w:r w:rsidR="00673D34">
        <w:t xml:space="preserve"> </w:t>
      </w:r>
      <w:r>
        <w:t>to display the entire Wireshark conversation.</w:t>
      </w:r>
    </w:p>
    <w:p w14:paraId="74DF4413" w14:textId="69355974" w:rsidR="00894AFA" w:rsidRDefault="00894AFA" w:rsidP="009A64F7">
      <w:pPr>
        <w:pStyle w:val="Visual"/>
        <w:spacing w:after="120"/>
      </w:pPr>
      <w:r>
        <w:rPr>
          <w:noProof/>
        </w:rPr>
        <w:drawing>
          <wp:inline distT="0" distB="0" distL="0" distR="0" wp14:anchorId="1C333175" wp14:editId="2AAAA252">
            <wp:extent cx="5029200" cy="1388482"/>
            <wp:effectExtent l="0" t="0" r="0" b="2540"/>
            <wp:docPr id="10" name="Picture 10" descr="Screen shot of the Clear option selected in Wiresh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88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30C24" w14:textId="77777777" w:rsidR="00F7218F" w:rsidRDefault="00F7218F" w:rsidP="007E583B">
      <w:pPr>
        <w:pStyle w:val="Heading2"/>
      </w:pPr>
      <w:r>
        <w:t>The SQL Injection Attack continues...</w:t>
      </w:r>
    </w:p>
    <w:p w14:paraId="26E57DEC" w14:textId="77777777" w:rsidR="00F7218F" w:rsidRDefault="00F7218F" w:rsidP="00F7218F">
      <w:pPr>
        <w:pStyle w:val="BodyTextL25"/>
      </w:pPr>
      <w:r>
        <w:t>In this step, you will be viewing the continuation of an attack.</w:t>
      </w:r>
    </w:p>
    <w:p w14:paraId="4D1C8D17" w14:textId="41ABE541" w:rsidR="00F7218F" w:rsidRDefault="00F7218F" w:rsidP="00673D34">
      <w:pPr>
        <w:pStyle w:val="SubStepAlpha"/>
        <w:rPr>
          <w:noProof/>
        </w:rPr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>Wireshark capture,</w:t>
      </w:r>
      <w:r>
        <w:t xml:space="preserve"> right-click line</w:t>
      </w:r>
      <w:r w:rsidRPr="00171D37">
        <w:t xml:space="preserve"> 19</w:t>
      </w:r>
      <w:r>
        <w:t xml:space="preserve">, and </w:t>
      </w:r>
      <w:r w:rsidR="00673D34">
        <w:t>click</w:t>
      </w:r>
      <w:r>
        <w:t xml:space="preserve"> </w:t>
      </w:r>
      <w:r w:rsidRPr="00171D37">
        <w:rPr>
          <w:b/>
        </w:rPr>
        <w:t>Follow</w:t>
      </w:r>
      <w:r w:rsidRPr="00673D34">
        <w:rPr>
          <w:bCs/>
        </w:rPr>
        <w:t xml:space="preserve"> </w:t>
      </w:r>
      <w:r w:rsidR="00673D34" w:rsidRPr="00673D34">
        <w:rPr>
          <w:bCs/>
        </w:rPr>
        <w:t xml:space="preserve">&gt; </w:t>
      </w:r>
      <w:r w:rsidRPr="00171D37">
        <w:rPr>
          <w:b/>
        </w:rPr>
        <w:t>HTTP Stream</w:t>
      </w:r>
      <w:r>
        <w:t>.</w:t>
      </w:r>
    </w:p>
    <w:p w14:paraId="740AEF37" w14:textId="15C2A132" w:rsidR="00673D34" w:rsidRDefault="00673D34" w:rsidP="00673D34">
      <w:pPr>
        <w:pStyle w:val="SubStepAlpha"/>
      </w:pPr>
      <w:r>
        <w:t xml:space="preserve">In the </w:t>
      </w:r>
      <w:r w:rsidRPr="008022FB">
        <w:rPr>
          <w:b/>
        </w:rPr>
        <w:t>Find</w:t>
      </w:r>
      <w:r w:rsidRPr="008022FB">
        <w:rPr>
          <w:bCs/>
        </w:rPr>
        <w:t xml:space="preserve"> field, </w:t>
      </w:r>
      <w:r>
        <w:t xml:space="preserve">enter </w:t>
      </w:r>
      <w:r w:rsidRPr="008022FB">
        <w:rPr>
          <w:b/>
          <w:bCs/>
        </w:rPr>
        <w:t>1=1</w:t>
      </w:r>
      <w:r>
        <w:t xml:space="preserve">. Click </w:t>
      </w:r>
      <w:r>
        <w:rPr>
          <w:b/>
          <w:bCs/>
        </w:rPr>
        <w:t>Find Next</w:t>
      </w:r>
      <w:r>
        <w:t>.</w:t>
      </w:r>
    </w:p>
    <w:p w14:paraId="01D3CFC6" w14:textId="77777777" w:rsidR="00F7218F" w:rsidRDefault="00F7218F" w:rsidP="00F7218F">
      <w:pPr>
        <w:pStyle w:val="SubStepAlpha"/>
        <w:keepNext/>
      </w:pPr>
      <w:r>
        <w:lastRenderedPageBreak/>
        <w:t xml:space="preserve">The attacker has entered a query (1’ or 1=1 union select </w:t>
      </w:r>
      <w:proofErr w:type="gramStart"/>
      <w:r>
        <w:t>database(</w:t>
      </w:r>
      <w:proofErr w:type="gramEnd"/>
      <w:r>
        <w:t xml:space="preserve">), user()#) into a </w:t>
      </w:r>
      <w:proofErr w:type="spellStart"/>
      <w:r>
        <w:t>UserID</w:t>
      </w:r>
      <w:proofErr w:type="spellEnd"/>
      <w:r>
        <w:t xml:space="preserve"> search box on the target 10.0.2.15. Instead of the application responding with a login failure message, it responded with the following information:</w:t>
      </w:r>
    </w:p>
    <w:p w14:paraId="48AA65CC" w14:textId="0316E668" w:rsidR="00673D34" w:rsidRDefault="00673D34" w:rsidP="00806BD8">
      <w:pPr>
        <w:pStyle w:val="Visual"/>
      </w:pPr>
      <w:r w:rsidRPr="00673D34">
        <w:rPr>
          <w:noProof/>
        </w:rPr>
        <w:drawing>
          <wp:inline distT="0" distB="0" distL="0" distR="0" wp14:anchorId="2091CE7E" wp14:editId="6EA09438">
            <wp:extent cx="4572000" cy="2743200"/>
            <wp:effectExtent l="0" t="0" r="0" b="0"/>
            <wp:docPr id="13" name="Picture 13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E73" w14:textId="66C25E70" w:rsidR="00F7218F" w:rsidRDefault="00F7218F" w:rsidP="00F7218F">
      <w:pPr>
        <w:pStyle w:val="BodyTextL50"/>
      </w:pPr>
      <w:r>
        <w:t xml:space="preserve">The database name is </w:t>
      </w:r>
      <w:proofErr w:type="spellStart"/>
      <w:r w:rsidRPr="007F56D6">
        <w:rPr>
          <w:b/>
        </w:rPr>
        <w:t>dvwa</w:t>
      </w:r>
      <w:proofErr w:type="spellEnd"/>
      <w:r>
        <w:t xml:space="preserve"> and the database user is </w:t>
      </w:r>
      <w:proofErr w:type="spellStart"/>
      <w:r w:rsidR="00375414">
        <w:rPr>
          <w:b/>
        </w:rPr>
        <w:t>root</w:t>
      </w:r>
      <w:r w:rsidRPr="007F56D6">
        <w:rPr>
          <w:b/>
        </w:rPr>
        <w:t>@localhost</w:t>
      </w:r>
      <w:proofErr w:type="spellEnd"/>
      <w:r>
        <w:t>. There are also multiple user accounts being displayed.</w:t>
      </w:r>
    </w:p>
    <w:p w14:paraId="1B6B2D77" w14:textId="77777777" w:rsidR="00F7218F" w:rsidRPr="00F7218F" w:rsidRDefault="00F7218F" w:rsidP="00F7218F">
      <w:pPr>
        <w:pStyle w:val="SubStepAlpha"/>
      </w:pPr>
      <w:r w:rsidRPr="00F7218F">
        <w:t>Close the Follow HTTP Stream window.</w:t>
      </w:r>
    </w:p>
    <w:p w14:paraId="79BBDDBB" w14:textId="070BFB67" w:rsidR="00F7218F" w:rsidRDefault="00F7218F" w:rsidP="00F7218F">
      <w:pPr>
        <w:pStyle w:val="SubStepAlpha"/>
      </w:pPr>
      <w:r>
        <w:t xml:space="preserve">Click </w:t>
      </w:r>
      <w:r w:rsidR="00673D34">
        <w:rPr>
          <w:b/>
          <w:bCs/>
        </w:rPr>
        <w:t>Clear display filter</w:t>
      </w:r>
      <w:r>
        <w:t xml:space="preserve"> to display the entire Wireshark conversation.</w:t>
      </w:r>
    </w:p>
    <w:p w14:paraId="37365548" w14:textId="77777777" w:rsidR="00F7218F" w:rsidRDefault="00F7218F" w:rsidP="007E583B">
      <w:pPr>
        <w:pStyle w:val="Heading2"/>
      </w:pPr>
      <w:r>
        <w:t>The SQL Injection Attack provides system information.</w:t>
      </w:r>
    </w:p>
    <w:p w14:paraId="3A7278DC" w14:textId="77777777" w:rsidR="00F7218F" w:rsidRPr="002572E0" w:rsidRDefault="00F7218F" w:rsidP="00F7218F">
      <w:pPr>
        <w:pStyle w:val="BodyTextL25"/>
      </w:pPr>
      <w:r>
        <w:t>The attacker continues and starts targeting more specific information.</w:t>
      </w:r>
    </w:p>
    <w:p w14:paraId="54935142" w14:textId="2ED3EDFF" w:rsidR="00F7218F" w:rsidRDefault="00F7218F" w:rsidP="00673D34">
      <w:pPr>
        <w:pStyle w:val="SubStepAlpha"/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 xml:space="preserve">Wireshark capture, </w:t>
      </w:r>
      <w:r>
        <w:t>right-click line</w:t>
      </w:r>
      <w:r w:rsidRPr="00171D37">
        <w:t xml:space="preserve"> 22</w:t>
      </w:r>
      <w:r>
        <w:t xml:space="preserve"> and select </w:t>
      </w:r>
      <w:r w:rsidRPr="00171D37">
        <w:rPr>
          <w:b/>
        </w:rPr>
        <w:t>Follow</w:t>
      </w:r>
      <w:r w:rsidR="00673D34">
        <w:rPr>
          <w:bCs/>
        </w:rPr>
        <w:t xml:space="preserve"> &gt; </w:t>
      </w:r>
      <w:r w:rsidRPr="00171D37">
        <w:rPr>
          <w:b/>
        </w:rPr>
        <w:t>HTTP Stream</w:t>
      </w:r>
      <w:r>
        <w:t xml:space="preserve">. </w:t>
      </w:r>
      <w:r>
        <w:rPr>
          <w:noProof/>
        </w:rPr>
        <w:t>In red, the source traffic is shown and is sending the GET request to host 10.0.2.15. In blue, the destination device is responding back to the source.</w:t>
      </w:r>
    </w:p>
    <w:p w14:paraId="3A3BC4BF" w14:textId="21F7A237" w:rsidR="00BE252D" w:rsidRDefault="00BE252D" w:rsidP="00BE252D">
      <w:pPr>
        <w:pStyle w:val="SubStepAlpha"/>
      </w:pPr>
      <w:r>
        <w:t xml:space="preserve">In the </w:t>
      </w:r>
      <w:r w:rsidRPr="008022FB">
        <w:rPr>
          <w:b/>
        </w:rPr>
        <w:t>Find</w:t>
      </w:r>
      <w:r w:rsidRPr="008022FB">
        <w:rPr>
          <w:bCs/>
        </w:rPr>
        <w:t xml:space="preserve"> field, </w:t>
      </w:r>
      <w:r>
        <w:t xml:space="preserve">enter </w:t>
      </w:r>
      <w:r w:rsidRPr="008022FB">
        <w:rPr>
          <w:b/>
          <w:bCs/>
        </w:rPr>
        <w:t>1=1</w:t>
      </w:r>
      <w:r>
        <w:t xml:space="preserve">. Click </w:t>
      </w:r>
      <w:r>
        <w:rPr>
          <w:b/>
          <w:bCs/>
        </w:rPr>
        <w:t>Find Next</w:t>
      </w:r>
      <w:r>
        <w:t>.</w:t>
      </w:r>
    </w:p>
    <w:p w14:paraId="66A8024F" w14:textId="77777777" w:rsidR="00F7218F" w:rsidRDefault="00F7218F" w:rsidP="00F7218F">
      <w:pPr>
        <w:pStyle w:val="SubStepAlpha"/>
        <w:keepNext/>
      </w:pPr>
      <w:r>
        <w:lastRenderedPageBreak/>
        <w:t xml:space="preserve">The attacker has entered a query (1’ or 1=1 union select </w:t>
      </w:r>
      <w:r w:rsidRPr="00171D37">
        <w:t>null, ve</w:t>
      </w:r>
      <w:r>
        <w:t>rsion (</w:t>
      </w:r>
      <w:proofErr w:type="gramStart"/>
      <w:r>
        <w:t>)#</w:t>
      </w:r>
      <w:proofErr w:type="gramEnd"/>
      <w:r>
        <w:t xml:space="preserve">) into a </w:t>
      </w:r>
      <w:proofErr w:type="spellStart"/>
      <w:r>
        <w:t>UserID</w:t>
      </w:r>
      <w:proofErr w:type="spellEnd"/>
      <w:r>
        <w:t xml:space="preserve"> search box on the target 10.0.2.15 to locate the version identifier. Notice how the version identifier is at the end of the output right before the &lt;/pre&gt;.&lt;/div&gt; closing HTML code.</w:t>
      </w:r>
    </w:p>
    <w:p w14:paraId="4CD72326" w14:textId="4AB8361F" w:rsidR="00673D34" w:rsidRDefault="00673D34" w:rsidP="009A64F7">
      <w:pPr>
        <w:pStyle w:val="Visual"/>
        <w:spacing w:after="120"/>
      </w:pPr>
      <w:r w:rsidRPr="00673D34">
        <w:rPr>
          <w:noProof/>
        </w:rPr>
        <w:drawing>
          <wp:inline distT="0" distB="0" distL="0" distR="0" wp14:anchorId="180126B2" wp14:editId="72374A20">
            <wp:extent cx="4572000" cy="2743200"/>
            <wp:effectExtent l="0" t="0" r="0" b="0"/>
            <wp:docPr id="15" name="Picture 15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300C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413AC3AC" w14:textId="5E65A725" w:rsidR="00F7218F" w:rsidRDefault="00F7218F" w:rsidP="00F7218F">
      <w:pPr>
        <w:pStyle w:val="BodyTextL50"/>
        <w:spacing w:before="0"/>
      </w:pPr>
      <w:r>
        <w:rPr>
          <w:noProof/>
        </w:rPr>
        <w:t>What is the version?</w:t>
      </w:r>
    </w:p>
    <w:p w14:paraId="067175C1" w14:textId="395429FF" w:rsidR="00F7218F" w:rsidRDefault="00F7218F" w:rsidP="00F7218F">
      <w:pPr>
        <w:pStyle w:val="AnswerLineL50"/>
      </w:pPr>
      <w:r>
        <w:t>Type your answers here.</w:t>
      </w:r>
    </w:p>
    <w:p w14:paraId="49BF1F8A" w14:textId="77777777" w:rsidR="00F7218F" w:rsidRPr="005D05FD" w:rsidRDefault="00F7218F" w:rsidP="00F7218F">
      <w:pPr>
        <w:pStyle w:val="BodyTextL50"/>
        <w:rPr>
          <w:rStyle w:val="AnswerGray"/>
        </w:rPr>
      </w:pPr>
      <w:r>
        <w:rPr>
          <w:rStyle w:val="AnswerGray"/>
        </w:rPr>
        <w:t>MySQL 5.7.12-0</w:t>
      </w:r>
    </w:p>
    <w:p w14:paraId="4429D457" w14:textId="77777777" w:rsidR="00F7218F" w:rsidRPr="00673D34" w:rsidRDefault="00F7218F" w:rsidP="00673D34">
      <w:pPr>
        <w:pStyle w:val="SubStepAlpha"/>
      </w:pPr>
      <w:r w:rsidRPr="00673D34">
        <w:t>Close the Follow HTTP Stream window.</w:t>
      </w:r>
    </w:p>
    <w:p w14:paraId="13C3D3F7" w14:textId="2DF189F4" w:rsidR="00F7218F" w:rsidRDefault="00F7218F" w:rsidP="00F7218F">
      <w:pPr>
        <w:pStyle w:val="SubStepAlpha"/>
      </w:pPr>
      <w:r>
        <w:t xml:space="preserve">Click </w:t>
      </w:r>
      <w:r w:rsidRPr="00171D37">
        <w:rPr>
          <w:b/>
        </w:rPr>
        <w:t>Clear</w:t>
      </w:r>
      <w:r w:rsidR="00BE252D">
        <w:rPr>
          <w:b/>
        </w:rPr>
        <w:t xml:space="preserve"> display filter</w:t>
      </w:r>
      <w:r>
        <w:t xml:space="preserve"> to display the entire Wireshark conversation.</w:t>
      </w:r>
    </w:p>
    <w:p w14:paraId="5AA773B6" w14:textId="77777777" w:rsidR="00F7218F" w:rsidRDefault="00F7218F" w:rsidP="007E583B">
      <w:pPr>
        <w:pStyle w:val="Heading2"/>
      </w:pPr>
      <w:r>
        <w:t>The SQL Injection Attack and Table Information.</w:t>
      </w:r>
    </w:p>
    <w:p w14:paraId="650EE3CF" w14:textId="77777777" w:rsidR="00F7218F" w:rsidRPr="002572E0" w:rsidRDefault="00F7218F" w:rsidP="00F7218F">
      <w:pPr>
        <w:pStyle w:val="BodyTextL25"/>
      </w:pPr>
      <w:r>
        <w:t xml:space="preserve">The attacker knows that there </w:t>
      </w:r>
      <w:proofErr w:type="gramStart"/>
      <w:r>
        <w:t>is</w:t>
      </w:r>
      <w:proofErr w:type="gramEnd"/>
      <w:r>
        <w:t xml:space="preserve"> a large number of SQL tables that are full of information. The attacker attempts to find them.</w:t>
      </w:r>
    </w:p>
    <w:p w14:paraId="07465C1C" w14:textId="27204AC3" w:rsidR="00F7218F" w:rsidRDefault="00F7218F" w:rsidP="00BE252D">
      <w:pPr>
        <w:pStyle w:val="SubStepAlpha"/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 xml:space="preserve">Wireshark capture, </w:t>
      </w:r>
      <w:r>
        <w:t xml:space="preserve">right-click on line 25 and select </w:t>
      </w:r>
      <w:r w:rsidRPr="00171D37">
        <w:rPr>
          <w:b/>
        </w:rPr>
        <w:t>Follow</w:t>
      </w:r>
      <w:r w:rsidR="00673D34" w:rsidRPr="00673D34">
        <w:rPr>
          <w:bCs/>
        </w:rPr>
        <w:t xml:space="preserve"> &gt; </w:t>
      </w:r>
      <w:r w:rsidRPr="00171D37">
        <w:rPr>
          <w:b/>
        </w:rPr>
        <w:t>HTTP Stream</w:t>
      </w:r>
      <w:r>
        <w:t>. T</w:t>
      </w:r>
      <w:r>
        <w:rPr>
          <w:noProof/>
        </w:rPr>
        <w:t>he source is shown in red. It has sent a GET request to host 10.0.2.15. In blue, the destination device is responding back to the source.</w:t>
      </w:r>
    </w:p>
    <w:p w14:paraId="5EB5FD77" w14:textId="3E04F716" w:rsidR="00BE252D" w:rsidRDefault="00BE252D" w:rsidP="0025479C">
      <w:pPr>
        <w:pStyle w:val="SubStepAlpha"/>
      </w:pPr>
      <w:r>
        <w:t xml:space="preserve">In the </w:t>
      </w:r>
      <w:r w:rsidRPr="008022FB">
        <w:rPr>
          <w:b/>
        </w:rPr>
        <w:t>Find</w:t>
      </w:r>
      <w:r w:rsidRPr="008022FB">
        <w:rPr>
          <w:bCs/>
        </w:rPr>
        <w:t xml:space="preserve"> field, </w:t>
      </w:r>
      <w:r>
        <w:t xml:space="preserve">enter </w:t>
      </w:r>
      <w:r>
        <w:rPr>
          <w:b/>
          <w:bCs/>
        </w:rPr>
        <w:t>users</w:t>
      </w:r>
      <w:r>
        <w:t xml:space="preserve">. Click </w:t>
      </w:r>
      <w:r>
        <w:rPr>
          <w:b/>
          <w:bCs/>
        </w:rPr>
        <w:t>Find Next</w:t>
      </w:r>
      <w:r>
        <w:t>.</w:t>
      </w:r>
    </w:p>
    <w:p w14:paraId="2C82B7C1" w14:textId="77777777" w:rsidR="00F7218F" w:rsidRDefault="00F7218F" w:rsidP="00F7218F">
      <w:pPr>
        <w:pStyle w:val="SubStepAlpha"/>
        <w:keepNext/>
      </w:pPr>
      <w:r>
        <w:lastRenderedPageBreak/>
        <w:t xml:space="preserve">The attacker has entered a query (1’or 1=1 union select null,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information_schema.tables</w:t>
      </w:r>
      <w:proofErr w:type="spellEnd"/>
      <w:r>
        <w:t xml:space="preserve">#) into a </w:t>
      </w:r>
      <w:proofErr w:type="spellStart"/>
      <w:r>
        <w:t>UserID</w:t>
      </w:r>
      <w:proofErr w:type="spellEnd"/>
      <w:r>
        <w:t xml:space="preserve"> search box on the target 10.0.2.15 to view all the tables in the database. This provides a huge output of many tables, as the attacker specified “null” without any further specifications.</w:t>
      </w:r>
    </w:p>
    <w:p w14:paraId="56E01DAD" w14:textId="37887686" w:rsidR="00BE252D" w:rsidRDefault="00BE252D" w:rsidP="00BE252D">
      <w:pPr>
        <w:pStyle w:val="Visual"/>
        <w:spacing w:after="120"/>
      </w:pPr>
      <w:r w:rsidRPr="00BE252D">
        <w:rPr>
          <w:noProof/>
        </w:rPr>
        <w:drawing>
          <wp:inline distT="0" distB="0" distL="0" distR="0" wp14:anchorId="0937B8F7" wp14:editId="4966149F">
            <wp:extent cx="4572000" cy="2743200"/>
            <wp:effectExtent l="0" t="0" r="0" b="0"/>
            <wp:docPr id="19" name="Picture 19" descr="Screen shot of the output of many t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519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245C5BBC" w14:textId="564D7C1F" w:rsidR="00F7218F" w:rsidRDefault="00F7218F" w:rsidP="00F7218F">
      <w:pPr>
        <w:pStyle w:val="SubStepAlpha"/>
        <w:numPr>
          <w:ilvl w:val="0"/>
          <w:numId w:val="0"/>
        </w:numPr>
        <w:spacing w:before="0"/>
        <w:ind w:left="720"/>
      </w:pPr>
      <w:r>
        <w:rPr>
          <w:noProof/>
        </w:rPr>
        <w:t>W</w:t>
      </w:r>
      <w:r w:rsidRPr="00C36A47">
        <w:rPr>
          <w:rFonts w:cs="Arial"/>
          <w:noProof/>
        </w:rPr>
        <w:t xml:space="preserve">hat would the modified command of </w:t>
      </w:r>
      <w:r>
        <w:rPr>
          <w:rFonts w:cs="Arial"/>
          <w:noProof/>
        </w:rPr>
        <w:t>(</w:t>
      </w:r>
      <w:r w:rsidRPr="00DE739A">
        <w:rPr>
          <w:rStyle w:val="HTMLCode"/>
          <w:rFonts w:ascii="Arial" w:eastAsia="Calibri" w:hAnsi="Arial" w:cs="Arial"/>
          <w:b/>
        </w:rPr>
        <w:t xml:space="preserve">1' OR 1=1 UNION SELECT null, </w:t>
      </w:r>
      <w:proofErr w:type="spellStart"/>
      <w:r w:rsidRPr="00DE739A">
        <w:rPr>
          <w:rStyle w:val="HTMLCode"/>
          <w:rFonts w:ascii="Arial" w:eastAsia="Calibri" w:hAnsi="Arial" w:cs="Arial"/>
          <w:b/>
        </w:rPr>
        <w:t>column_name</w:t>
      </w:r>
      <w:proofErr w:type="spellEnd"/>
      <w:r w:rsidRPr="00DE739A">
        <w:rPr>
          <w:rStyle w:val="HTMLCode"/>
          <w:rFonts w:ascii="Arial" w:eastAsia="Calibri" w:hAnsi="Arial" w:cs="Arial"/>
          <w:b/>
        </w:rPr>
        <w:t xml:space="preserve"> FROM </w:t>
      </w:r>
      <w:proofErr w:type="spellStart"/>
      <w:r w:rsidRPr="00DE739A">
        <w:rPr>
          <w:rStyle w:val="HTMLCode"/>
          <w:rFonts w:ascii="Arial" w:eastAsia="Calibri" w:hAnsi="Arial" w:cs="Arial"/>
          <w:b/>
        </w:rPr>
        <w:t>INFORMATION_SCHEMA.columns</w:t>
      </w:r>
      <w:proofErr w:type="spellEnd"/>
      <w:r w:rsidRPr="00DE739A">
        <w:rPr>
          <w:rStyle w:val="HTMLCode"/>
          <w:rFonts w:ascii="Arial" w:eastAsia="Calibri" w:hAnsi="Arial" w:cs="Arial"/>
          <w:b/>
        </w:rPr>
        <w:t xml:space="preserve"> WHERE </w:t>
      </w:r>
      <w:proofErr w:type="spellStart"/>
      <w:r w:rsidRPr="00DE739A">
        <w:rPr>
          <w:rStyle w:val="HTMLCode"/>
          <w:rFonts w:ascii="Arial" w:eastAsia="Calibri" w:hAnsi="Arial" w:cs="Arial"/>
          <w:b/>
        </w:rPr>
        <w:t>table_name</w:t>
      </w:r>
      <w:proofErr w:type="spellEnd"/>
      <w:r w:rsidRPr="00DE739A">
        <w:rPr>
          <w:rStyle w:val="HTMLCode"/>
          <w:rFonts w:ascii="Arial" w:eastAsia="Calibri" w:hAnsi="Arial" w:cs="Arial"/>
          <w:b/>
        </w:rPr>
        <w:t>='users'</w:t>
      </w:r>
      <w:r>
        <w:rPr>
          <w:rStyle w:val="HTMLCode"/>
          <w:rFonts w:ascii="Arial" w:eastAsia="Calibri" w:hAnsi="Arial" w:cs="Arial"/>
        </w:rPr>
        <w:t>)</w:t>
      </w:r>
      <w:r w:rsidRPr="00C36A47">
        <w:rPr>
          <w:rStyle w:val="HTMLCode"/>
          <w:rFonts w:ascii="Arial" w:eastAsia="Calibri" w:hAnsi="Arial" w:cs="Arial"/>
        </w:rPr>
        <w:t xml:space="preserve"> do for the attacker?</w:t>
      </w:r>
    </w:p>
    <w:p w14:paraId="2EBE0657" w14:textId="799E8CD6" w:rsidR="00F7218F" w:rsidRDefault="00F7218F" w:rsidP="00F7218F">
      <w:pPr>
        <w:pStyle w:val="AnswerLineL50"/>
        <w:spacing w:after="360"/>
      </w:pPr>
      <w:r>
        <w:t>Type your answers here.</w:t>
      </w:r>
    </w:p>
    <w:p w14:paraId="4B05FA11" w14:textId="77777777" w:rsidR="00F7218F" w:rsidRPr="005D05FD" w:rsidRDefault="00F7218F" w:rsidP="00F7218F">
      <w:pPr>
        <w:pStyle w:val="BodyTextL50"/>
        <w:rPr>
          <w:rStyle w:val="AnswerGray"/>
        </w:rPr>
      </w:pPr>
      <w:r>
        <w:rPr>
          <w:rStyle w:val="AnswerGray"/>
        </w:rPr>
        <w:t>The database would respond with a much shorter output filtered by the occurrence of the word “users”.</w:t>
      </w:r>
    </w:p>
    <w:p w14:paraId="3F573C70" w14:textId="77777777" w:rsidR="00F7218F" w:rsidRPr="00F7218F" w:rsidRDefault="00F7218F" w:rsidP="00F7218F">
      <w:pPr>
        <w:pStyle w:val="SubStepAlpha"/>
      </w:pPr>
      <w:r w:rsidRPr="00F7218F">
        <w:t>Close the Follow HTTP Stream window.</w:t>
      </w:r>
    </w:p>
    <w:p w14:paraId="10B65B7F" w14:textId="1E786524" w:rsidR="00F7218F" w:rsidRDefault="00F7218F" w:rsidP="00F7218F">
      <w:pPr>
        <w:pStyle w:val="SubStepAlpha"/>
        <w:rPr>
          <w:noProof/>
        </w:rPr>
      </w:pPr>
      <w:r>
        <w:t xml:space="preserve">Click </w:t>
      </w:r>
      <w:r w:rsidRPr="00171D37">
        <w:rPr>
          <w:b/>
        </w:rPr>
        <w:t>Clear</w:t>
      </w:r>
      <w:r w:rsidR="00BE252D">
        <w:rPr>
          <w:b/>
        </w:rPr>
        <w:t xml:space="preserve"> display filter</w:t>
      </w:r>
      <w:r>
        <w:t xml:space="preserve"> to display the entire Wireshark conversation.</w:t>
      </w:r>
    </w:p>
    <w:p w14:paraId="3EE0E390" w14:textId="77777777" w:rsidR="00F7218F" w:rsidRDefault="00F7218F" w:rsidP="007E583B">
      <w:pPr>
        <w:pStyle w:val="Heading2"/>
      </w:pPr>
      <w:r>
        <w:t>The SQL Injection Attack Concludes.</w:t>
      </w:r>
    </w:p>
    <w:p w14:paraId="5486EFA4" w14:textId="77777777" w:rsidR="00F7218F" w:rsidRPr="002572E0" w:rsidRDefault="00F7218F" w:rsidP="00F7218F">
      <w:pPr>
        <w:pStyle w:val="BodyTextL25"/>
      </w:pPr>
      <w:r>
        <w:t>The attack ends with the best prize of all; password hashes.</w:t>
      </w:r>
    </w:p>
    <w:p w14:paraId="54872C30" w14:textId="6C8D3183" w:rsidR="00F7218F" w:rsidRDefault="00F7218F" w:rsidP="00BE252D">
      <w:pPr>
        <w:pStyle w:val="SubStepAlpha"/>
        <w:rPr>
          <w:noProof/>
        </w:rPr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>Wireshark ca</w:t>
      </w:r>
      <w:r w:rsidRPr="00171D37">
        <w:t>pt</w:t>
      </w:r>
      <w:r>
        <w:rPr>
          <w:noProof/>
        </w:rPr>
        <w:t>ure,</w:t>
      </w:r>
      <w:r>
        <w:t xml:space="preserve"> right-click line </w:t>
      </w:r>
      <w:r w:rsidRPr="00171D37">
        <w:t>28</w:t>
      </w:r>
      <w:r>
        <w:t xml:space="preserve"> and select </w:t>
      </w:r>
      <w:r w:rsidRPr="00BE252D">
        <w:rPr>
          <w:b/>
        </w:rPr>
        <w:t>Follow</w:t>
      </w:r>
      <w:r w:rsidR="00BE252D" w:rsidRPr="00BE252D">
        <w:rPr>
          <w:bCs/>
        </w:rPr>
        <w:t xml:space="preserve"> &gt; </w:t>
      </w:r>
      <w:r w:rsidRPr="00BE252D">
        <w:rPr>
          <w:b/>
        </w:rPr>
        <w:t>HTTP Stream</w:t>
      </w:r>
      <w:r>
        <w:t>. T</w:t>
      </w:r>
      <w:r>
        <w:rPr>
          <w:noProof/>
        </w:rPr>
        <w:t>he source is shown in red. It has sent a GET request to host 10.0.2.15. In blue, the destination device is responding back to the source.</w:t>
      </w:r>
    </w:p>
    <w:p w14:paraId="68FDDC32" w14:textId="08F34E06" w:rsidR="00F7218F" w:rsidRPr="00BE252D" w:rsidRDefault="00F7218F" w:rsidP="00BE252D">
      <w:pPr>
        <w:pStyle w:val="SubStepAlpha"/>
      </w:pPr>
      <w:r>
        <w:t xml:space="preserve">Click </w:t>
      </w:r>
      <w:r w:rsidRPr="00BE252D">
        <w:rPr>
          <w:b/>
        </w:rPr>
        <w:t xml:space="preserve">Find </w:t>
      </w:r>
      <w:r>
        <w:t xml:space="preserve">and type in </w:t>
      </w:r>
      <w:r w:rsidRPr="00BE252D">
        <w:rPr>
          <w:b/>
        </w:rPr>
        <w:t>1=1</w:t>
      </w:r>
      <w:r>
        <w:t xml:space="preserve">. Search for this entry. When the text is located, click </w:t>
      </w:r>
      <w:r w:rsidRPr="00BE252D">
        <w:rPr>
          <w:b/>
        </w:rPr>
        <w:t>Cancel</w:t>
      </w:r>
      <w:r>
        <w:t xml:space="preserve"> in the Find text search box.</w:t>
      </w:r>
    </w:p>
    <w:p w14:paraId="6DF55502" w14:textId="77777777" w:rsidR="00F7218F" w:rsidRDefault="00F7218F" w:rsidP="00F7218F">
      <w:pPr>
        <w:pStyle w:val="BodyTextL50"/>
        <w:keepNext/>
      </w:pPr>
      <w:r>
        <w:lastRenderedPageBreak/>
        <w:t xml:space="preserve">The attacker has entered a query (1’or 1=1 union select user, password from users#) into a </w:t>
      </w:r>
      <w:proofErr w:type="spellStart"/>
      <w:r>
        <w:t>UserID</w:t>
      </w:r>
      <w:proofErr w:type="spellEnd"/>
      <w:r>
        <w:t xml:space="preserve"> search box on the target 10.0.2.15 to pull usernames and password hashes!</w:t>
      </w:r>
    </w:p>
    <w:p w14:paraId="71C64C1E" w14:textId="1ED99959" w:rsidR="00BE252D" w:rsidRDefault="00BE252D" w:rsidP="00806BD8">
      <w:pPr>
        <w:pStyle w:val="Visual"/>
        <w:spacing w:after="120"/>
      </w:pPr>
      <w:r w:rsidRPr="00BE252D">
        <w:rPr>
          <w:noProof/>
        </w:rPr>
        <w:drawing>
          <wp:inline distT="0" distB="0" distL="0" distR="0" wp14:anchorId="1CDCBFA1" wp14:editId="6C31FE1D">
            <wp:extent cx="4572000" cy="3113149"/>
            <wp:effectExtent l="0" t="0" r="0" b="0"/>
            <wp:docPr id="21" name="Picture 21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B17F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48CA93EA" w14:textId="109A06E1" w:rsidR="00F7218F" w:rsidRDefault="00F7218F" w:rsidP="00F7218F">
      <w:pPr>
        <w:pStyle w:val="BodyTextL50"/>
        <w:spacing w:before="0"/>
      </w:pPr>
      <w:r>
        <w:rPr>
          <w:noProof/>
        </w:rPr>
        <w:t>Which user has the password hash of 8d3533d75ae2c3966d7e0d4fcc69216b?</w:t>
      </w:r>
    </w:p>
    <w:p w14:paraId="1E995598" w14:textId="7B55DCE6" w:rsidR="00F7218F" w:rsidRDefault="00F7218F" w:rsidP="00F7218F">
      <w:pPr>
        <w:pStyle w:val="AnswerLineL50"/>
      </w:pPr>
      <w:r>
        <w:t>Type your answers here.</w:t>
      </w:r>
    </w:p>
    <w:p w14:paraId="7B757D09" w14:textId="77777777" w:rsidR="00F7218F" w:rsidRDefault="00F7218F" w:rsidP="00F7218F">
      <w:pPr>
        <w:pStyle w:val="BodyTextL50"/>
        <w:rPr>
          <w:rStyle w:val="AnswerGray"/>
        </w:rPr>
      </w:pPr>
      <w:r>
        <w:rPr>
          <w:rStyle w:val="AnswerGray"/>
        </w:rPr>
        <w:t>1337</w:t>
      </w:r>
    </w:p>
    <w:p w14:paraId="654AB3C9" w14:textId="77777777" w:rsidR="00F7218F" w:rsidRDefault="00F7218F" w:rsidP="00F7218F">
      <w:pPr>
        <w:pStyle w:val="SubStepAlpha"/>
        <w:rPr>
          <w:noProof/>
        </w:rPr>
      </w:pPr>
      <w:r>
        <w:rPr>
          <w:noProof/>
        </w:rPr>
        <w:t xml:space="preserve">Using a website such as </w:t>
      </w:r>
      <w:hyperlink r:id="rId18" w:history="1">
        <w:r w:rsidRPr="00094DF2">
          <w:rPr>
            <w:rStyle w:val="Hyperlink"/>
            <w:noProof/>
          </w:rPr>
          <w:t>https://crackstation.net/</w:t>
        </w:r>
      </w:hyperlink>
      <w:r>
        <w:rPr>
          <w:noProof/>
        </w:rPr>
        <w:t>, copy the password hash into the password hash cracker and get cracking.</w:t>
      </w:r>
    </w:p>
    <w:p w14:paraId="376988FA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7DE0070C" w14:textId="0274017B" w:rsidR="00F7218F" w:rsidRDefault="00F7218F" w:rsidP="00F7218F">
      <w:pPr>
        <w:pStyle w:val="BodyTextL50"/>
        <w:spacing w:before="0"/>
      </w:pPr>
      <w:r>
        <w:rPr>
          <w:noProof/>
        </w:rPr>
        <w:t>What is the plain-text password?</w:t>
      </w:r>
    </w:p>
    <w:p w14:paraId="16259244" w14:textId="318A6E4D" w:rsidR="00F7218F" w:rsidRDefault="00F7218F" w:rsidP="00F7218F">
      <w:pPr>
        <w:pStyle w:val="AnswerLineL50"/>
      </w:pPr>
      <w:r>
        <w:t>Type your answers here.</w:t>
      </w:r>
    </w:p>
    <w:p w14:paraId="3A68EE1B" w14:textId="77777777" w:rsidR="00F7218F" w:rsidRPr="005D05FD" w:rsidRDefault="00F7218F" w:rsidP="00F7218F">
      <w:pPr>
        <w:pStyle w:val="BodyTextL50"/>
        <w:rPr>
          <w:rStyle w:val="AnswerGray"/>
        </w:rPr>
      </w:pPr>
      <w:r>
        <w:rPr>
          <w:rStyle w:val="AnswerGray"/>
        </w:rPr>
        <w:t>charley</w:t>
      </w:r>
    </w:p>
    <w:p w14:paraId="66834C83" w14:textId="77777777" w:rsidR="00F7218F" w:rsidRPr="00F7218F" w:rsidRDefault="00F7218F" w:rsidP="00F7218F">
      <w:pPr>
        <w:pStyle w:val="SubStepAlpha"/>
      </w:pPr>
      <w:r w:rsidRPr="00F7218F">
        <w:t>Close the Follow HTTP Stream window. Close any open windows.</w:t>
      </w:r>
    </w:p>
    <w:p w14:paraId="561B1B19" w14:textId="7EDE2FF5" w:rsidR="00F7218F" w:rsidRDefault="00F7218F" w:rsidP="00F7218F">
      <w:pPr>
        <w:pStyle w:val="Heading1"/>
        <w:numPr>
          <w:ilvl w:val="0"/>
          <w:numId w:val="3"/>
        </w:numPr>
      </w:pPr>
      <w:r>
        <w:t>Reflection Questions</w:t>
      </w:r>
    </w:p>
    <w:p w14:paraId="68EB824B" w14:textId="77777777" w:rsidR="00F7218F" w:rsidRDefault="00F7218F" w:rsidP="00F7218F">
      <w:pPr>
        <w:pStyle w:val="ReflectionQ"/>
        <w:keepNext w:val="0"/>
      </w:pPr>
      <w:r w:rsidRPr="0035566F">
        <w:rPr>
          <w:noProof/>
        </w:rPr>
        <w:t xml:space="preserve">What </w:t>
      </w:r>
      <w:r>
        <w:rPr>
          <w:noProof/>
        </w:rPr>
        <w:t>is the risk of having platforms use the SQL langauge</w:t>
      </w:r>
      <w:r>
        <w:t>?</w:t>
      </w:r>
    </w:p>
    <w:p w14:paraId="4847FAAF" w14:textId="57A92925" w:rsidR="00F7218F" w:rsidRDefault="00F7218F" w:rsidP="00A7076F">
      <w:pPr>
        <w:pStyle w:val="AnswerLineL25"/>
        <w:spacing w:after="360"/>
      </w:pPr>
      <w:r>
        <w:t>Type your answers here.</w:t>
      </w:r>
    </w:p>
    <w:p w14:paraId="0C68EA96" w14:textId="77777777" w:rsidR="00F7218F" w:rsidRDefault="00F7218F" w:rsidP="00F7218F">
      <w:pPr>
        <w:pStyle w:val="BodyTextL25"/>
        <w:rPr>
          <w:rStyle w:val="AnswerGray"/>
        </w:rPr>
      </w:pPr>
      <w:r>
        <w:rPr>
          <w:rStyle w:val="AnswerGray"/>
        </w:rPr>
        <w:t>Web sites are commonly database driven and use the SQL language. The severity of a SQL injection attack is up to the attacker.</w:t>
      </w:r>
    </w:p>
    <w:p w14:paraId="2FFC3C42" w14:textId="1F11840B" w:rsidR="00F7218F" w:rsidRDefault="00F7218F" w:rsidP="00F7218F">
      <w:pPr>
        <w:pStyle w:val="ReflectionQ"/>
        <w:keepNext w:val="0"/>
      </w:pPr>
      <w:r>
        <w:rPr>
          <w:noProof/>
        </w:rPr>
        <w:t xml:space="preserve">Browse the </w:t>
      </w:r>
      <w:r w:rsidR="00806BD8">
        <w:rPr>
          <w:noProof/>
        </w:rPr>
        <w:t>i</w:t>
      </w:r>
      <w:r>
        <w:rPr>
          <w:noProof/>
        </w:rPr>
        <w:t>nternet and perform a search on “prevent SQL injection attacks”. What are 2 methods or steps that can be taken to prevent SQL injection attacks?</w:t>
      </w:r>
    </w:p>
    <w:p w14:paraId="796424A8" w14:textId="5EFED759" w:rsidR="00F7218F" w:rsidRDefault="00F7218F" w:rsidP="00A7076F">
      <w:pPr>
        <w:pStyle w:val="AnswerLineL25"/>
        <w:spacing w:after="360"/>
      </w:pPr>
      <w:r>
        <w:t>Type your answers here.</w:t>
      </w:r>
      <w:bookmarkStart w:id="0" w:name="_GoBack"/>
      <w:bookmarkEnd w:id="0"/>
    </w:p>
    <w:p w14:paraId="56AF01DF" w14:textId="0A9B9799" w:rsidR="00F7218F" w:rsidRPr="00F7218F" w:rsidRDefault="00F7218F" w:rsidP="00F7218F">
      <w:pPr>
        <w:pStyle w:val="BodyTextL25"/>
        <w:spacing w:after="0"/>
        <w:rPr>
          <w:rStyle w:val="AnswerGray"/>
        </w:rPr>
      </w:pPr>
      <w:r w:rsidRPr="00F7218F">
        <w:rPr>
          <w:rStyle w:val="AnswerGray"/>
          <w:highlight w:val="lightGray"/>
        </w:rPr>
        <w:t>Answers will vary, but should include:</w:t>
      </w:r>
      <w:r w:rsidR="009A64F7">
        <w:rPr>
          <w:rStyle w:val="AnswerGray"/>
          <w:highlight w:val="lightGray"/>
        </w:rPr>
        <w:t xml:space="preserve"> </w:t>
      </w:r>
      <w:r w:rsidR="00806BD8">
        <w:rPr>
          <w:rStyle w:val="AnswerGray"/>
          <w:highlight w:val="lightGray"/>
        </w:rPr>
        <w:t>f</w:t>
      </w:r>
      <w:r w:rsidRPr="00F7218F">
        <w:rPr>
          <w:rStyle w:val="AnswerGray"/>
          <w:highlight w:val="lightGray"/>
        </w:rPr>
        <w:t>ilter user input</w:t>
      </w:r>
      <w:r w:rsidR="009A64F7">
        <w:rPr>
          <w:rStyle w:val="AnswerGray"/>
          <w:highlight w:val="lightGray"/>
        </w:rPr>
        <w:t xml:space="preserve">, </w:t>
      </w:r>
      <w:r w:rsidR="00806BD8">
        <w:rPr>
          <w:rStyle w:val="AnswerGray"/>
          <w:highlight w:val="lightGray"/>
        </w:rPr>
        <w:t>d</w:t>
      </w:r>
      <w:r w:rsidRPr="00F7218F">
        <w:rPr>
          <w:rStyle w:val="AnswerGray"/>
          <w:highlight w:val="lightGray"/>
        </w:rPr>
        <w:t>eploy a web application firewall</w:t>
      </w:r>
      <w:r w:rsidR="009A64F7">
        <w:rPr>
          <w:rStyle w:val="AnswerGray"/>
          <w:highlight w:val="lightGray"/>
        </w:rPr>
        <w:t xml:space="preserve">, </w:t>
      </w:r>
      <w:r w:rsidR="00806BD8">
        <w:rPr>
          <w:rStyle w:val="AnswerGray"/>
          <w:highlight w:val="lightGray"/>
        </w:rPr>
        <w:t>d</w:t>
      </w:r>
      <w:r w:rsidRPr="00F7218F">
        <w:rPr>
          <w:rStyle w:val="AnswerGray"/>
          <w:highlight w:val="lightGray"/>
        </w:rPr>
        <w:t>isable unnecessary database features/capabilities</w:t>
      </w:r>
      <w:r w:rsidR="009A64F7">
        <w:rPr>
          <w:rStyle w:val="AnswerGray"/>
          <w:highlight w:val="lightGray"/>
        </w:rPr>
        <w:t xml:space="preserve">, </w:t>
      </w:r>
      <w:r w:rsidR="00806BD8">
        <w:rPr>
          <w:rStyle w:val="AnswerGray"/>
          <w:highlight w:val="lightGray"/>
        </w:rPr>
        <w:t>m</w:t>
      </w:r>
      <w:r w:rsidRPr="00F7218F">
        <w:rPr>
          <w:rStyle w:val="AnswerGray"/>
          <w:highlight w:val="lightGray"/>
        </w:rPr>
        <w:t>onitor SQL statements</w:t>
      </w:r>
      <w:r w:rsidR="009A64F7">
        <w:rPr>
          <w:rStyle w:val="AnswerGray"/>
          <w:highlight w:val="lightGray"/>
        </w:rPr>
        <w:t xml:space="preserve">, </w:t>
      </w:r>
      <w:r w:rsidR="00806BD8">
        <w:rPr>
          <w:rStyle w:val="AnswerGray"/>
          <w:highlight w:val="lightGray"/>
        </w:rPr>
        <w:t>u</w:t>
      </w:r>
      <w:r w:rsidRPr="00F7218F">
        <w:rPr>
          <w:rStyle w:val="AnswerGray"/>
          <w:highlight w:val="lightGray"/>
        </w:rPr>
        <w:t>se parameters with stored procedures</w:t>
      </w:r>
      <w:r w:rsidR="009A64F7">
        <w:rPr>
          <w:rStyle w:val="AnswerGray"/>
          <w:highlight w:val="lightGray"/>
        </w:rPr>
        <w:t xml:space="preserve">, </w:t>
      </w:r>
      <w:r w:rsidR="00806BD8">
        <w:rPr>
          <w:rStyle w:val="AnswerGray"/>
          <w:highlight w:val="lightGray"/>
        </w:rPr>
        <w:t>and u</w:t>
      </w:r>
      <w:r w:rsidRPr="00F7218F">
        <w:rPr>
          <w:rStyle w:val="AnswerGray"/>
          <w:highlight w:val="lightGray"/>
        </w:rPr>
        <w:t>se parameters with dynamic SQL</w:t>
      </w:r>
      <w:r w:rsidR="00806BD8">
        <w:rPr>
          <w:rStyle w:val="AnswerGray"/>
        </w:rPr>
        <w:t>.</w:t>
      </w:r>
    </w:p>
    <w:p w14:paraId="5E98B958" w14:textId="01B1931F" w:rsidR="00C162C0" w:rsidRPr="00F7218F" w:rsidRDefault="00F7218F" w:rsidP="00F7218F">
      <w:pPr>
        <w:pStyle w:val="ConfigWindow"/>
      </w:pPr>
      <w:r w:rsidRPr="00F7218F">
        <w:t>End of document</w:t>
      </w:r>
    </w:p>
    <w:sectPr w:rsidR="00C162C0" w:rsidRPr="00F7218F" w:rsidSect="009C3182">
      <w:headerReference w:type="default" r:id="rId19"/>
      <w:footerReference w:type="default" r:id="rId20"/>
      <w:headerReference w:type="first" r:id="rId21"/>
      <w:footerReference w:type="first" r:id="rId2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710E61" w14:textId="77777777" w:rsidR="00477F9E" w:rsidRDefault="00477F9E" w:rsidP="00710659">
      <w:pPr>
        <w:spacing w:after="0" w:line="240" w:lineRule="auto"/>
      </w:pPr>
      <w:r>
        <w:separator/>
      </w:r>
    </w:p>
    <w:p w14:paraId="0E419E52" w14:textId="77777777" w:rsidR="00477F9E" w:rsidRDefault="00477F9E"/>
  </w:endnote>
  <w:endnote w:type="continuationSeparator" w:id="0">
    <w:p w14:paraId="2E3FF53D" w14:textId="77777777" w:rsidR="00477F9E" w:rsidRDefault="00477F9E" w:rsidP="00710659">
      <w:pPr>
        <w:spacing w:after="0" w:line="240" w:lineRule="auto"/>
      </w:pPr>
      <w:r>
        <w:continuationSeparator/>
      </w:r>
    </w:p>
    <w:p w14:paraId="66AFEDC3" w14:textId="77777777" w:rsidR="00477F9E" w:rsidRDefault="00477F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97B174" w14:textId="6879424F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3F59D8"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B1C88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4020D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4020D">
      <w:rPr>
        <w:b/>
        <w:noProof/>
        <w:szCs w:val="16"/>
      </w:rPr>
      <w:t>8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130493" w14:textId="0AB1E1D1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3F59D8">
          <w:t>2018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B1C88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B1C88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B1C88">
      <w:rPr>
        <w:b/>
        <w:noProof/>
        <w:szCs w:val="16"/>
      </w:rPr>
      <w:t>8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3AF46F" w14:textId="77777777" w:rsidR="00477F9E" w:rsidRDefault="00477F9E" w:rsidP="00710659">
      <w:pPr>
        <w:spacing w:after="0" w:line="240" w:lineRule="auto"/>
      </w:pPr>
      <w:r>
        <w:separator/>
      </w:r>
    </w:p>
    <w:p w14:paraId="55C0196B" w14:textId="77777777" w:rsidR="00477F9E" w:rsidRDefault="00477F9E"/>
  </w:footnote>
  <w:footnote w:type="continuationSeparator" w:id="0">
    <w:p w14:paraId="0E0195B2" w14:textId="77777777" w:rsidR="00477F9E" w:rsidRDefault="00477F9E" w:rsidP="00710659">
      <w:pPr>
        <w:spacing w:after="0" w:line="240" w:lineRule="auto"/>
      </w:pPr>
      <w:r>
        <w:continuationSeparator/>
      </w:r>
    </w:p>
    <w:p w14:paraId="6DD87A2B" w14:textId="77777777" w:rsidR="00477F9E" w:rsidRDefault="00477F9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le"/>
      <w:tag w:val=""/>
      <w:id w:val="-1711953976"/>
      <w:placeholder>
        <w:docPart w:val="F32A2A8C81504C21989DA28A7E24B31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E914E89" w14:textId="77777777" w:rsidR="00926CB2" w:rsidRDefault="002E36C5" w:rsidP="008402F2">
        <w:pPr>
          <w:pStyle w:val="PageHead"/>
        </w:pPr>
        <w:r>
          <w:t xml:space="preserve">Lab - Attacking a </w:t>
        </w:r>
        <w:proofErr w:type="spellStart"/>
        <w:r>
          <w:t>mySQL</w:t>
        </w:r>
        <w:proofErr w:type="spellEnd"/>
        <w:r>
          <w:t xml:space="preserve"> Database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D36A0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A00A80C" wp14:editId="063BBE6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A16869"/>
    <w:multiLevelType w:val="multilevel"/>
    <w:tmpl w:val="7398136E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DF612DD"/>
    <w:multiLevelType w:val="multilevel"/>
    <w:tmpl w:val="665EAF04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7"/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2"/>
  </w:num>
  <w:num w:numId="11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6C5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66BE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10E9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5479C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6C5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5414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59D8"/>
    <w:rsid w:val="003F6096"/>
    <w:rsid w:val="003F6E06"/>
    <w:rsid w:val="00403C7A"/>
    <w:rsid w:val="004057A6"/>
    <w:rsid w:val="00406554"/>
    <w:rsid w:val="00407755"/>
    <w:rsid w:val="0041216D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77F9E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009C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1634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A26"/>
    <w:rsid w:val="005D3E53"/>
    <w:rsid w:val="005D506C"/>
    <w:rsid w:val="005E3235"/>
    <w:rsid w:val="005E4176"/>
    <w:rsid w:val="005E4876"/>
    <w:rsid w:val="005E65B5"/>
    <w:rsid w:val="005F0301"/>
    <w:rsid w:val="005F3AE9"/>
    <w:rsid w:val="005F68E9"/>
    <w:rsid w:val="006007BB"/>
    <w:rsid w:val="00601DC0"/>
    <w:rsid w:val="006034CB"/>
    <w:rsid w:val="00603503"/>
    <w:rsid w:val="00603C52"/>
    <w:rsid w:val="006109A4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44DA1"/>
    <w:rsid w:val="006513FB"/>
    <w:rsid w:val="00656EEF"/>
    <w:rsid w:val="006576AF"/>
    <w:rsid w:val="00672919"/>
    <w:rsid w:val="00673D34"/>
    <w:rsid w:val="00677544"/>
    <w:rsid w:val="00681687"/>
    <w:rsid w:val="00686295"/>
    <w:rsid w:val="00686587"/>
    <w:rsid w:val="006904CF"/>
    <w:rsid w:val="006940C3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23E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1C88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83B"/>
    <w:rsid w:val="007E6402"/>
    <w:rsid w:val="007F0A0B"/>
    <w:rsid w:val="007F3A60"/>
    <w:rsid w:val="007F3D0B"/>
    <w:rsid w:val="007F7C94"/>
    <w:rsid w:val="008022FB"/>
    <w:rsid w:val="00802FFA"/>
    <w:rsid w:val="00806BD8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4AFA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4F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076F"/>
    <w:rsid w:val="00A73EBA"/>
    <w:rsid w:val="00A754B4"/>
    <w:rsid w:val="00A76665"/>
    <w:rsid w:val="00A76749"/>
    <w:rsid w:val="00A807C1"/>
    <w:rsid w:val="00A82658"/>
    <w:rsid w:val="00A83374"/>
    <w:rsid w:val="00A84F1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4B6D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66E6F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4481"/>
    <w:rsid w:val="00BD6D76"/>
    <w:rsid w:val="00BE252D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020D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67C34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108C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218F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532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0009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0009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0009C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E583B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67C3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24B6D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D67C3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0009C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50009C"/>
    <w:pPr>
      <w:numPr>
        <w:ilvl w:val="3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0009C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67C3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7E583B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unhideWhenUsed/>
    <w:rsid w:val="00F7218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721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0009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0009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0009C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E583B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67C3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24B6D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D67C3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0009C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50009C"/>
    <w:pPr>
      <w:numPr>
        <w:ilvl w:val="3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0009C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67C3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7E583B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unhideWhenUsed/>
    <w:rsid w:val="00F7218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72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crackstation.net/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32A2A8C81504C21989DA28A7E24B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BCF7A-58B3-4EE0-BDB7-E1D72E0265C5}"/>
      </w:docPartPr>
      <w:docPartBody>
        <w:p w:rsidR="001518D9" w:rsidRDefault="00B94E41">
          <w:pPr>
            <w:pStyle w:val="F32A2A8C81504C21989DA28A7E24B31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E41"/>
    <w:rsid w:val="001518D9"/>
    <w:rsid w:val="00411303"/>
    <w:rsid w:val="004C246E"/>
    <w:rsid w:val="00B94E41"/>
    <w:rsid w:val="00F1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32A2A8C81504C21989DA28A7E24B319">
    <w:name w:val="F32A2A8C81504C21989DA28A7E24B31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32A2A8C81504C21989DA28A7E24B319">
    <w:name w:val="F32A2A8C81504C21989DA28A7E24B3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11DEE4-285D-4989-9261-E1E1B24D7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8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Attacking a mySQL Database</vt:lpstr>
    </vt:vector>
  </TitlesOfParts>
  <Company>Cisco Systems, Inc.</Company>
  <LinksUpToDate>false</LinksUpToDate>
  <CharactersWithSpaces>7329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Attacking a mySQL Database</dc:title>
  <dc:creator>SP</dc:creator>
  <dc:description>2018</dc:description>
  <cp:lastModifiedBy>DELL</cp:lastModifiedBy>
  <cp:revision>2</cp:revision>
  <dcterms:created xsi:type="dcterms:W3CDTF">2024-04-10T03:43:00Z</dcterms:created>
  <dcterms:modified xsi:type="dcterms:W3CDTF">2024-04-10T03:43:00Z</dcterms:modified>
</cp:coreProperties>
</file>